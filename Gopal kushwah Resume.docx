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36CC693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D26B6D3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6DEC50D" wp14:editId="3B3A741E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E4D61D9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XaW5kb3dzIFBob3Rv&#10;IEVkaXRvciAxMC4wLjEwMDExLjE2Mzg0PC94bXA6Q3JlYXRvclRvb2w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Bo0Ha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1407DD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52287BFE" w14:textId="77777777" w:rsidR="001B2ABD" w:rsidRDefault="003A62BA" w:rsidP="001B2ABD">
            <w:pPr>
              <w:pStyle w:val="Title"/>
            </w:pPr>
            <w:r>
              <w:t>GOpal kushwah</w:t>
            </w:r>
          </w:p>
          <w:p w14:paraId="7629A5D9" w14:textId="77777777" w:rsidR="001B2ABD" w:rsidRDefault="003A62BA" w:rsidP="001B2ABD">
            <w:pPr>
              <w:pStyle w:val="Subtitle"/>
            </w:pPr>
            <w:r>
              <w:rPr>
                <w:spacing w:val="0"/>
                <w:w w:val="100"/>
              </w:rPr>
              <w:t>Fresher</w:t>
            </w:r>
          </w:p>
        </w:tc>
      </w:tr>
      <w:tr w:rsidR="001B2ABD" w14:paraId="0A8403E1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2C4C207CFC474C8DA9C4C29A7C0DB6BB"/>
              </w:placeholder>
              <w:temporary/>
              <w:showingPlcHdr/>
              <w15:appearance w15:val="hidden"/>
            </w:sdtPr>
            <w:sdtEndPr/>
            <w:sdtContent>
              <w:p w14:paraId="5AED7F0E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643023A3" w14:textId="77777777" w:rsidR="00BB6005" w:rsidRDefault="003A62BA" w:rsidP="003A62BA">
            <w:r>
              <w:t>Gopal Kushwah</w:t>
            </w:r>
          </w:p>
          <w:p w14:paraId="25D3FF1B" w14:textId="77777777" w:rsidR="00BB6005" w:rsidRDefault="00BB6005" w:rsidP="003A62BA">
            <w:proofErr w:type="gramStart"/>
            <w:r>
              <w:t>DOB :</w:t>
            </w:r>
            <w:proofErr w:type="gramEnd"/>
            <w:r>
              <w:t xml:space="preserve"> 15/10/1999</w:t>
            </w:r>
          </w:p>
          <w:p w14:paraId="50EE6EF2" w14:textId="77777777" w:rsidR="00BB6005" w:rsidRDefault="00BB6005" w:rsidP="003A62BA">
            <w:proofErr w:type="gramStart"/>
            <w:r>
              <w:t>Status :</w:t>
            </w:r>
            <w:proofErr w:type="gramEnd"/>
            <w:r>
              <w:t xml:space="preserve">  Single, Ready to Relocate</w:t>
            </w:r>
          </w:p>
          <w:p w14:paraId="66232655" w14:textId="77777777" w:rsidR="00036450" w:rsidRDefault="00036450" w:rsidP="00036450"/>
          <w:sdt>
            <w:sdtPr>
              <w:id w:val="-1954003311"/>
              <w:placeholder>
                <w:docPart w:val="DBD329AA9353477CB1C499AFE0CB6172"/>
              </w:placeholder>
              <w:temporary/>
              <w:showingPlcHdr/>
              <w15:appearance w15:val="hidden"/>
            </w:sdtPr>
            <w:sdtEndPr/>
            <w:sdtContent>
              <w:p w14:paraId="6D8284B6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5DAF758156D3438986F3EA0EA0289667"/>
              </w:placeholder>
              <w:temporary/>
              <w:showingPlcHdr/>
              <w15:appearance w15:val="hidden"/>
            </w:sdtPr>
            <w:sdtEndPr/>
            <w:sdtContent>
              <w:p w14:paraId="432A214B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424C18BB" w14:textId="77777777" w:rsidR="004D3011" w:rsidRDefault="000F6C83" w:rsidP="004D3011">
            <w:r>
              <w:t>7974070349</w:t>
            </w:r>
          </w:p>
          <w:p w14:paraId="7C5D99A4" w14:textId="77777777" w:rsidR="004D3011" w:rsidRPr="004D3011" w:rsidRDefault="004D3011" w:rsidP="004D3011"/>
          <w:p w14:paraId="2DDC355F" w14:textId="77777777" w:rsidR="004D3011" w:rsidRDefault="002B467F" w:rsidP="004D3011">
            <w:proofErr w:type="gramStart"/>
            <w:r>
              <w:t xml:space="preserve">GITHUB </w:t>
            </w:r>
            <w:r w:rsidR="000F6C83">
              <w:t>:</w:t>
            </w:r>
            <w:proofErr w:type="gramEnd"/>
            <w:r w:rsidR="000F6C83">
              <w:t xml:space="preserve"> </w:t>
            </w:r>
          </w:p>
          <w:p w14:paraId="73F83CAC" w14:textId="77777777" w:rsidR="004D3011" w:rsidRPr="002B467F" w:rsidRDefault="002B467F" w:rsidP="004D3011">
            <w:pPr>
              <w:rPr>
                <w:color w:val="000000" w:themeColor="text1"/>
                <w:u w:val="single"/>
              </w:rPr>
            </w:pPr>
            <w:r w:rsidRPr="002B467F">
              <w:rPr>
                <w:color w:val="000000" w:themeColor="text1"/>
                <w:u w:val="single"/>
              </w:rPr>
              <w:t>https://github.com/gopalkushwah</w:t>
            </w:r>
          </w:p>
          <w:p w14:paraId="153C9769" w14:textId="77777777" w:rsidR="004D3011" w:rsidRDefault="004D3011" w:rsidP="004D3011"/>
          <w:sdt>
            <w:sdtPr>
              <w:id w:val="-240260293"/>
              <w:placeholder>
                <w:docPart w:val="67F786C6B21F4FA898B50CED9DDBBD1D"/>
              </w:placeholder>
              <w:temporary/>
              <w:showingPlcHdr/>
              <w15:appearance w15:val="hidden"/>
            </w:sdtPr>
            <w:sdtEndPr/>
            <w:sdtContent>
              <w:p w14:paraId="5089539C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3F5977EA" w14:textId="77777777" w:rsidR="00036450" w:rsidRPr="002B467F" w:rsidRDefault="002B467F" w:rsidP="004D3011">
            <w:pPr>
              <w:rPr>
                <w:color w:val="000000" w:themeColor="text1"/>
              </w:rPr>
            </w:pPr>
            <w:hyperlink r:id="rId8" w:history="1">
              <w:r w:rsidRPr="002B467F">
                <w:rPr>
                  <w:rStyle w:val="Hyperlink"/>
                  <w:color w:val="000000" w:themeColor="text1"/>
                </w:rPr>
                <w:t>Gopalkushwah15101999@gmail.com</w:t>
              </w:r>
            </w:hyperlink>
          </w:p>
          <w:p w14:paraId="665A2997" w14:textId="77777777" w:rsidR="002B467F" w:rsidRDefault="002B467F" w:rsidP="004D3011"/>
          <w:p w14:paraId="2BFA810A" w14:textId="77777777" w:rsidR="002B467F" w:rsidRDefault="002B467F" w:rsidP="002B467F">
            <w:proofErr w:type="gramStart"/>
            <w:r>
              <w:t>LINKEDIN :</w:t>
            </w:r>
            <w:proofErr w:type="gramEnd"/>
            <w:r>
              <w:t xml:space="preserve"> </w:t>
            </w:r>
          </w:p>
          <w:p w14:paraId="443527C9" w14:textId="77777777" w:rsidR="002B467F" w:rsidRPr="002B467F" w:rsidRDefault="002B467F" w:rsidP="004D3011">
            <w:pPr>
              <w:rPr>
                <w:rStyle w:val="Hyperlink"/>
              </w:rPr>
            </w:pPr>
            <w:r w:rsidRPr="002B467F">
              <w:rPr>
                <w:u w:val="single"/>
              </w:rPr>
              <w:t>www.linkedin.com/in/gopalkushwah</w:t>
            </w:r>
          </w:p>
          <w:sdt>
            <w:sdtPr>
              <w:id w:val="-1444214663"/>
              <w:placeholder>
                <w:docPart w:val="B881871DB6544479BC6C9696C6DC3EE4"/>
              </w:placeholder>
              <w:temporary/>
              <w:showingPlcHdr/>
              <w15:appearance w15:val="hidden"/>
            </w:sdtPr>
            <w:sdtEndPr/>
            <w:sdtContent>
              <w:p w14:paraId="46442AFA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031944F" w14:textId="77777777" w:rsidR="00BB6005" w:rsidRDefault="00BB6005" w:rsidP="004D3011">
            <w:r>
              <w:t>Computer Programming</w:t>
            </w:r>
          </w:p>
          <w:p w14:paraId="49136C39" w14:textId="77777777" w:rsidR="004D3011" w:rsidRDefault="002B467F" w:rsidP="004D3011">
            <w:r>
              <w:t>Reading Books</w:t>
            </w:r>
          </w:p>
          <w:p w14:paraId="092B922A" w14:textId="77777777" w:rsidR="004D3011" w:rsidRDefault="002B467F" w:rsidP="004D3011">
            <w:r>
              <w:t xml:space="preserve">Listening </w:t>
            </w:r>
            <w:r w:rsidR="00BB6005">
              <w:t>to</w:t>
            </w:r>
            <w:r>
              <w:t xml:space="preserve"> Music</w:t>
            </w:r>
          </w:p>
          <w:p w14:paraId="6793055C" w14:textId="77777777" w:rsidR="00BB6005" w:rsidRDefault="00BB6005" w:rsidP="004D3011">
            <w:r>
              <w:t>Learning New Things</w:t>
            </w:r>
          </w:p>
          <w:p w14:paraId="0E418BCB" w14:textId="77777777" w:rsidR="004D3011" w:rsidRDefault="00BB6005" w:rsidP="004D3011">
            <w:r>
              <w:t>Drawing</w:t>
            </w:r>
          </w:p>
          <w:p w14:paraId="039C9768" w14:textId="77777777" w:rsidR="00BB6005" w:rsidRPr="004D3011" w:rsidRDefault="00BB6005" w:rsidP="004D3011"/>
        </w:tc>
        <w:tc>
          <w:tcPr>
            <w:tcW w:w="720" w:type="dxa"/>
          </w:tcPr>
          <w:p w14:paraId="29692E2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2593544AFB2946DEAD6A8D7ED9BAD07E"/>
              </w:placeholder>
              <w:temporary/>
              <w:showingPlcHdr/>
              <w15:appearance w15:val="hidden"/>
            </w:sdtPr>
            <w:sdtEndPr/>
            <w:sdtContent>
              <w:p w14:paraId="431C3894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2CB35843" w14:textId="77777777" w:rsidR="000F6C83" w:rsidRDefault="000F6C83" w:rsidP="00B359E4">
            <w:pPr>
              <w:pStyle w:val="Heading4"/>
            </w:pPr>
            <w:r>
              <w:t xml:space="preserve">Class - </w:t>
            </w:r>
            <w:r w:rsidR="003A62BA">
              <w:t>10</w:t>
            </w:r>
            <w:r w:rsidRPr="000F6C83">
              <w:rPr>
                <w:vertAlign w:val="superscript"/>
              </w:rPr>
              <w:t>th</w:t>
            </w:r>
            <w:r>
              <w:t xml:space="preserve"> </w:t>
            </w:r>
          </w:p>
          <w:p w14:paraId="774DDBA7" w14:textId="77777777" w:rsidR="00036450" w:rsidRPr="003A62BA" w:rsidRDefault="000F6C83" w:rsidP="00B359E4">
            <w:pPr>
              <w:pStyle w:val="Heading4"/>
            </w:pPr>
            <w:r>
              <w:t xml:space="preserve">School - </w:t>
            </w:r>
            <w:r w:rsidR="003A62BA">
              <w:t xml:space="preserve">Govt. High School </w:t>
            </w:r>
            <w:proofErr w:type="spellStart"/>
            <w:r w:rsidR="003A62BA">
              <w:t>ChoursaKhedi</w:t>
            </w:r>
            <w:proofErr w:type="spellEnd"/>
            <w:r w:rsidR="003A62BA">
              <w:t xml:space="preserve">, </w:t>
            </w:r>
            <w:proofErr w:type="spellStart"/>
            <w:r w:rsidR="003A62BA">
              <w:t>Nasrullaganj</w:t>
            </w:r>
            <w:proofErr w:type="spellEnd"/>
            <w:r w:rsidR="003A62BA">
              <w:t xml:space="preserve"> (MP)</w:t>
            </w:r>
          </w:p>
          <w:p w14:paraId="00F0834B" w14:textId="77777777" w:rsidR="000F6C83" w:rsidRPr="000F6C83" w:rsidRDefault="000F6C83" w:rsidP="00036450">
            <w:r w:rsidRPr="000F6C83">
              <w:t>73.6% (MPBSE)</w:t>
            </w:r>
          </w:p>
          <w:p w14:paraId="25E97DD5" w14:textId="77777777" w:rsidR="003A62BA" w:rsidRDefault="003A62BA" w:rsidP="003A62BA"/>
          <w:p w14:paraId="098D26F4" w14:textId="77777777" w:rsidR="000F6C83" w:rsidRDefault="000F6C83" w:rsidP="000F6C83">
            <w:pPr>
              <w:pStyle w:val="Heading4"/>
            </w:pPr>
            <w:r>
              <w:t>Class - 12</w:t>
            </w:r>
            <w:r w:rsidRPr="000F6C83">
              <w:rPr>
                <w:vertAlign w:val="superscript"/>
              </w:rPr>
              <w:t>th</w:t>
            </w:r>
            <w:r>
              <w:t xml:space="preserve"> </w:t>
            </w:r>
          </w:p>
          <w:p w14:paraId="071C2411" w14:textId="77777777" w:rsidR="000F6C83" w:rsidRPr="000F6C83" w:rsidRDefault="000F6C83" w:rsidP="000F6C83">
            <w:pPr>
              <w:pStyle w:val="Heading4"/>
            </w:pPr>
            <w:r>
              <w:t xml:space="preserve">School – Govt Adarsh Boys H.S </w:t>
            </w:r>
            <w:proofErr w:type="gramStart"/>
            <w:r>
              <w:t>School ,</w:t>
            </w:r>
            <w:proofErr w:type="gramEnd"/>
            <w:r>
              <w:t xml:space="preserve"> </w:t>
            </w:r>
            <w:proofErr w:type="spellStart"/>
            <w:r>
              <w:t>Nasrullaganj</w:t>
            </w:r>
            <w:proofErr w:type="spellEnd"/>
            <w:r>
              <w:t xml:space="preserve"> (MP)</w:t>
            </w:r>
          </w:p>
          <w:p w14:paraId="5DA04B98" w14:textId="77777777" w:rsidR="003A62BA" w:rsidRDefault="000F6C83" w:rsidP="003A62BA">
            <w:pPr>
              <w:pStyle w:val="Date"/>
            </w:pPr>
            <w:r>
              <w:t>76.4% (MPBSE)</w:t>
            </w:r>
          </w:p>
          <w:p w14:paraId="6980FD3D" w14:textId="77777777" w:rsidR="003A62BA" w:rsidRDefault="003A62BA" w:rsidP="003A62BA"/>
          <w:p w14:paraId="14800ECA" w14:textId="77777777" w:rsidR="000F6C83" w:rsidRDefault="000F6C83" w:rsidP="003A62BA">
            <w:pPr>
              <w:pStyle w:val="Heading4"/>
            </w:pPr>
            <w:r>
              <w:t xml:space="preserve">Graduation – </w:t>
            </w:r>
          </w:p>
          <w:p w14:paraId="0FC41801" w14:textId="77777777" w:rsidR="003A62BA" w:rsidRPr="00B359E4" w:rsidRDefault="000F6C83" w:rsidP="003A62BA">
            <w:pPr>
              <w:pStyle w:val="Heading4"/>
            </w:pPr>
            <w:r>
              <w:t xml:space="preserve">College – Trinity Institute of technology and </w:t>
            </w:r>
            <w:proofErr w:type="gramStart"/>
            <w:r>
              <w:t>research ,Bhopal</w:t>
            </w:r>
            <w:proofErr w:type="gramEnd"/>
            <w:r>
              <w:t xml:space="preserve"> (MP)</w:t>
            </w:r>
          </w:p>
          <w:p w14:paraId="70D98FD0" w14:textId="77777777" w:rsidR="003A62BA" w:rsidRPr="00B359E4" w:rsidRDefault="000F6C83" w:rsidP="003A62BA">
            <w:pPr>
              <w:pStyle w:val="Date"/>
            </w:pPr>
            <w:r>
              <w:t>8.5 CGPA till 7</w:t>
            </w:r>
            <w:r w:rsidRPr="000F6C83">
              <w:rPr>
                <w:vertAlign w:val="superscript"/>
              </w:rPr>
              <w:t>th</w:t>
            </w:r>
            <w:r>
              <w:t xml:space="preserve"> Semester</w:t>
            </w:r>
          </w:p>
          <w:p w14:paraId="656F1A44" w14:textId="77777777" w:rsidR="00036450" w:rsidRDefault="00036450" w:rsidP="003A62BA"/>
          <w:p w14:paraId="724F9EB5" w14:textId="77777777" w:rsidR="00036450" w:rsidRDefault="00281451" w:rsidP="00036450">
            <w:pPr>
              <w:pStyle w:val="Heading2"/>
            </w:pPr>
            <w:r>
              <w:t>Objective</w:t>
            </w:r>
          </w:p>
          <w:p w14:paraId="73887731" w14:textId="77777777" w:rsidR="004D3011" w:rsidRDefault="00FF35C8" w:rsidP="00036450">
            <w:r w:rsidRPr="00FF35C8">
              <w:t>A motivated individual with in-depth knowledge of languages and development tools, seeking a position in a growth-oriented company where I can use my skills to the advantage of the company while having the scope to develop my own skills.</w:t>
            </w:r>
            <w:r w:rsidR="00281451">
              <w:t xml:space="preserve"> </w:t>
            </w:r>
          </w:p>
          <w:p w14:paraId="5551934D" w14:textId="77777777" w:rsidR="00FF35C8" w:rsidRDefault="00FF35C8" w:rsidP="00FF35C8">
            <w:pPr>
              <w:pStyle w:val="Heading2"/>
            </w:pPr>
            <w:r>
              <w:t>Soft skills</w:t>
            </w:r>
          </w:p>
          <w:p w14:paraId="358CDE98" w14:textId="77777777" w:rsidR="00FF35C8" w:rsidRDefault="00FF35C8" w:rsidP="00FF35C8">
            <w:r>
              <w:t>Problem Solving</w:t>
            </w:r>
          </w:p>
          <w:p w14:paraId="78443D17" w14:textId="77777777" w:rsidR="00FF35C8" w:rsidRDefault="00FF35C8" w:rsidP="00FF35C8">
            <w:r>
              <w:t>Confident</w:t>
            </w:r>
          </w:p>
          <w:p w14:paraId="6CE88D52" w14:textId="77777777" w:rsidR="00FF35C8" w:rsidRDefault="00FF35C8" w:rsidP="00FF35C8">
            <w:r>
              <w:t>Good Learner</w:t>
            </w:r>
          </w:p>
          <w:p w14:paraId="30826745" w14:textId="77777777" w:rsidR="00FF35C8" w:rsidRDefault="00FF35C8" w:rsidP="00FF35C8">
            <w:r>
              <w:t>Positive Attitude</w:t>
            </w:r>
          </w:p>
          <w:p w14:paraId="15C08BE0" w14:textId="77777777" w:rsidR="00FF35C8" w:rsidRDefault="00FF35C8" w:rsidP="00FF35C8">
            <w:r>
              <w:t>Organized</w:t>
            </w:r>
          </w:p>
          <w:p w14:paraId="16C2C0A2" w14:textId="77777777" w:rsidR="00FF35C8" w:rsidRDefault="00FF35C8" w:rsidP="00FF35C8"/>
          <w:p w14:paraId="4864B96E" w14:textId="77777777" w:rsidR="00FF35C8" w:rsidRDefault="00FF35C8" w:rsidP="00FF35C8">
            <w:pPr>
              <w:pStyle w:val="Heading2"/>
            </w:pPr>
            <w:r>
              <w:t>Programming</w:t>
            </w:r>
            <w:r>
              <w:t xml:space="preserve"> skills</w:t>
            </w:r>
          </w:p>
          <w:p w14:paraId="5B2A7BBD" w14:textId="77777777" w:rsidR="00FF35C8" w:rsidRDefault="00FF35C8" w:rsidP="00FF35C8">
            <w:r>
              <w:t>C/C++</w:t>
            </w:r>
          </w:p>
          <w:p w14:paraId="07D9E625" w14:textId="77777777" w:rsidR="00FF35C8" w:rsidRDefault="00FF35C8" w:rsidP="00FF35C8">
            <w:r>
              <w:t>Java</w:t>
            </w:r>
          </w:p>
          <w:p w14:paraId="4D5EBCCF" w14:textId="77777777" w:rsidR="00FF35C8" w:rsidRDefault="00FF35C8" w:rsidP="00FF35C8">
            <w:r>
              <w:t>HTML/CSS</w:t>
            </w:r>
          </w:p>
          <w:p w14:paraId="467E20D9" w14:textId="77777777" w:rsidR="00FF35C8" w:rsidRDefault="00FF35C8" w:rsidP="00FF35C8">
            <w:r>
              <w:t>JavaScript</w:t>
            </w:r>
          </w:p>
          <w:p w14:paraId="6FBF01E4" w14:textId="77777777" w:rsidR="00FF35C8" w:rsidRDefault="00FF35C8" w:rsidP="00FF35C8">
            <w:r>
              <w:t>Data Structure and Algorithms</w:t>
            </w:r>
          </w:p>
          <w:p w14:paraId="0DB87899" w14:textId="77777777" w:rsidR="00FF35C8" w:rsidRDefault="00FF35C8" w:rsidP="00FF35C8"/>
          <w:p w14:paraId="78F7474A" w14:textId="77777777" w:rsidR="00FF35C8" w:rsidRDefault="00FF35C8" w:rsidP="00FF35C8"/>
          <w:p w14:paraId="4176ED8D" w14:textId="77777777" w:rsidR="00281451" w:rsidRPr="00281451" w:rsidRDefault="00281451" w:rsidP="00281451"/>
        </w:tc>
      </w:tr>
    </w:tbl>
    <w:p w14:paraId="0595976C" w14:textId="77777777" w:rsidR="0043117B" w:rsidRDefault="00733A89" w:rsidP="000C45FF">
      <w:pPr>
        <w:tabs>
          <w:tab w:val="left" w:pos="990"/>
        </w:tabs>
      </w:pPr>
    </w:p>
    <w:sectPr w:rsidR="0043117B" w:rsidSect="000C45FF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6E13B" w14:textId="77777777" w:rsidR="00F66232" w:rsidRDefault="00F66232" w:rsidP="000C45FF">
      <w:r>
        <w:separator/>
      </w:r>
    </w:p>
  </w:endnote>
  <w:endnote w:type="continuationSeparator" w:id="0">
    <w:p w14:paraId="6E938EBA" w14:textId="77777777" w:rsidR="00F66232" w:rsidRDefault="00F6623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E74DD" w14:textId="77777777" w:rsidR="00F66232" w:rsidRDefault="00F66232" w:rsidP="000C45FF">
      <w:r>
        <w:separator/>
      </w:r>
    </w:p>
  </w:footnote>
  <w:footnote w:type="continuationSeparator" w:id="0">
    <w:p w14:paraId="69390280" w14:textId="77777777" w:rsidR="00F66232" w:rsidRDefault="00F6623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14632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A562836" wp14:editId="26515D9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232"/>
    <w:rsid w:val="00036450"/>
    <w:rsid w:val="00094499"/>
    <w:rsid w:val="000C45FF"/>
    <w:rsid w:val="000E3FD1"/>
    <w:rsid w:val="000F6C83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451"/>
    <w:rsid w:val="00281FD5"/>
    <w:rsid w:val="002B467F"/>
    <w:rsid w:val="0030481B"/>
    <w:rsid w:val="003156FC"/>
    <w:rsid w:val="003254B5"/>
    <w:rsid w:val="0037121F"/>
    <w:rsid w:val="003910D8"/>
    <w:rsid w:val="003A62BA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33A89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BB6005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66232"/>
    <w:rsid w:val="00F77FB9"/>
    <w:rsid w:val="00FB068F"/>
    <w:rsid w:val="00FF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716B6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3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opalkushwah15101999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glossaryDocument" Target="glossary/document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pal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C4C207CFC474C8DA9C4C29A7C0DB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E73FC1-05B0-4FA2-AD55-FE0B1E25A273}"/>
      </w:docPartPr>
      <w:docPartBody>
        <w:p w:rsidR="00000000" w:rsidRDefault="007A023E">
          <w:pPr>
            <w:pStyle w:val="2C4C207CFC474C8DA9C4C29A7C0DB6BB"/>
          </w:pPr>
          <w:r w:rsidRPr="00D5459D">
            <w:t>Profile</w:t>
          </w:r>
        </w:p>
      </w:docPartBody>
    </w:docPart>
    <w:docPart>
      <w:docPartPr>
        <w:name w:val="DBD329AA9353477CB1C499AFE0CB61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024BA5-8060-4563-BD33-354AF6AD0AD1}"/>
      </w:docPartPr>
      <w:docPartBody>
        <w:p w:rsidR="00000000" w:rsidRDefault="007A023E">
          <w:pPr>
            <w:pStyle w:val="DBD329AA9353477CB1C499AFE0CB6172"/>
          </w:pPr>
          <w:r w:rsidRPr="00CB0055">
            <w:t>Contact</w:t>
          </w:r>
        </w:p>
      </w:docPartBody>
    </w:docPart>
    <w:docPart>
      <w:docPartPr>
        <w:name w:val="5DAF758156D3438986F3EA0EA02896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315B0B-DFC6-4FD2-8488-ECAB959CB2D2}"/>
      </w:docPartPr>
      <w:docPartBody>
        <w:p w:rsidR="00000000" w:rsidRDefault="007A023E">
          <w:pPr>
            <w:pStyle w:val="5DAF758156D3438986F3EA0EA0289667"/>
          </w:pPr>
          <w:r w:rsidRPr="004D3011">
            <w:t>PHONE:</w:t>
          </w:r>
        </w:p>
      </w:docPartBody>
    </w:docPart>
    <w:docPart>
      <w:docPartPr>
        <w:name w:val="67F786C6B21F4FA898B50CED9DDBBD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0030D-53FE-4D9A-B26A-81346F6A7EE7}"/>
      </w:docPartPr>
      <w:docPartBody>
        <w:p w:rsidR="00000000" w:rsidRDefault="007A023E">
          <w:pPr>
            <w:pStyle w:val="67F786C6B21F4FA898B50CED9DDBBD1D"/>
          </w:pPr>
          <w:r w:rsidRPr="004D3011">
            <w:t>EMAIL:</w:t>
          </w:r>
        </w:p>
      </w:docPartBody>
    </w:docPart>
    <w:docPart>
      <w:docPartPr>
        <w:name w:val="B881871DB6544479BC6C9696C6DC3E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2CE55B-F13E-4C19-817B-E831E4361A5B}"/>
      </w:docPartPr>
      <w:docPartBody>
        <w:p w:rsidR="00000000" w:rsidRDefault="007A023E">
          <w:pPr>
            <w:pStyle w:val="B881871DB6544479BC6C9696C6DC3EE4"/>
          </w:pPr>
          <w:r w:rsidRPr="00CB0055">
            <w:t>Hobbies</w:t>
          </w:r>
        </w:p>
      </w:docPartBody>
    </w:docPart>
    <w:docPart>
      <w:docPartPr>
        <w:name w:val="2593544AFB2946DEAD6A8D7ED9BAD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ADB777-7EA4-43B1-B094-7D3E8D15F7A3}"/>
      </w:docPartPr>
      <w:docPartBody>
        <w:p w:rsidR="00000000" w:rsidRDefault="007A023E">
          <w:pPr>
            <w:pStyle w:val="2593544AFB2946DEAD6A8D7ED9BAD07E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3E"/>
    <w:rsid w:val="007A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FF797E98A0C4A6B84A860DDA00ECE73">
    <w:name w:val="7FF797E98A0C4A6B84A860DDA00ECE73"/>
  </w:style>
  <w:style w:type="paragraph" w:customStyle="1" w:styleId="3986EAE40B3B4EED994A4D9801AC800E">
    <w:name w:val="3986EAE40B3B4EED994A4D9801AC800E"/>
  </w:style>
  <w:style w:type="paragraph" w:customStyle="1" w:styleId="2C4C207CFC474C8DA9C4C29A7C0DB6BB">
    <w:name w:val="2C4C207CFC474C8DA9C4C29A7C0DB6BB"/>
  </w:style>
  <w:style w:type="paragraph" w:customStyle="1" w:styleId="1B4FDD20925045509FB8DC4EACA21B2C">
    <w:name w:val="1B4FDD20925045509FB8DC4EACA21B2C"/>
  </w:style>
  <w:style w:type="paragraph" w:customStyle="1" w:styleId="DBD329AA9353477CB1C499AFE0CB6172">
    <w:name w:val="DBD329AA9353477CB1C499AFE0CB6172"/>
  </w:style>
  <w:style w:type="paragraph" w:customStyle="1" w:styleId="5DAF758156D3438986F3EA0EA0289667">
    <w:name w:val="5DAF758156D3438986F3EA0EA0289667"/>
  </w:style>
  <w:style w:type="paragraph" w:customStyle="1" w:styleId="3D1B1822A1444AD2B3F11F8C5D2DAD1B">
    <w:name w:val="3D1B1822A1444AD2B3F11F8C5D2DAD1B"/>
  </w:style>
  <w:style w:type="paragraph" w:customStyle="1" w:styleId="A2F9322AA971432A818202EA973C2F8A">
    <w:name w:val="A2F9322AA971432A818202EA973C2F8A"/>
  </w:style>
  <w:style w:type="paragraph" w:customStyle="1" w:styleId="BA7AA99BE3A1475C84784539C6EB409A">
    <w:name w:val="BA7AA99BE3A1475C84784539C6EB409A"/>
  </w:style>
  <w:style w:type="paragraph" w:customStyle="1" w:styleId="67F786C6B21F4FA898B50CED9DDBBD1D">
    <w:name w:val="67F786C6B21F4FA898B50CED9DDBBD1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42C9E43C55EB4D8F8FF5F466CEED6780">
    <w:name w:val="42C9E43C55EB4D8F8FF5F466CEED6780"/>
  </w:style>
  <w:style w:type="paragraph" w:customStyle="1" w:styleId="B881871DB6544479BC6C9696C6DC3EE4">
    <w:name w:val="B881871DB6544479BC6C9696C6DC3EE4"/>
  </w:style>
  <w:style w:type="paragraph" w:customStyle="1" w:styleId="454A052C5C0C4C68B446892D25BAE737">
    <w:name w:val="454A052C5C0C4C68B446892D25BAE737"/>
  </w:style>
  <w:style w:type="paragraph" w:customStyle="1" w:styleId="95F867EA355B457BB8D787ED245F83D5">
    <w:name w:val="95F867EA355B457BB8D787ED245F83D5"/>
  </w:style>
  <w:style w:type="paragraph" w:customStyle="1" w:styleId="83396208164D49F585C86C2D5F74A1A9">
    <w:name w:val="83396208164D49F585C86C2D5F74A1A9"/>
  </w:style>
  <w:style w:type="paragraph" w:customStyle="1" w:styleId="C5151C9869FD4EBCBDBA8DABD7720575">
    <w:name w:val="C5151C9869FD4EBCBDBA8DABD7720575"/>
  </w:style>
  <w:style w:type="paragraph" w:customStyle="1" w:styleId="2593544AFB2946DEAD6A8D7ED9BAD07E">
    <w:name w:val="2593544AFB2946DEAD6A8D7ED9BAD07E"/>
  </w:style>
  <w:style w:type="paragraph" w:customStyle="1" w:styleId="9CE17BBD6298463DA868C09A3D69C50D">
    <w:name w:val="9CE17BBD6298463DA868C09A3D69C50D"/>
  </w:style>
  <w:style w:type="paragraph" w:customStyle="1" w:styleId="B9E012DAEBB143F79B6DB353029E3753">
    <w:name w:val="B9E012DAEBB143F79B6DB353029E3753"/>
  </w:style>
  <w:style w:type="paragraph" w:customStyle="1" w:styleId="089708F5D8A24192AF40D410AE381CE2">
    <w:name w:val="089708F5D8A24192AF40D410AE381CE2"/>
  </w:style>
  <w:style w:type="paragraph" w:customStyle="1" w:styleId="DA78694CBF2D4BFCB5F6BE47BC87E3E3">
    <w:name w:val="DA78694CBF2D4BFCB5F6BE47BC87E3E3"/>
  </w:style>
  <w:style w:type="paragraph" w:customStyle="1" w:styleId="960FEEAF66414E76A6151BEA573F9043">
    <w:name w:val="960FEEAF66414E76A6151BEA573F9043"/>
  </w:style>
  <w:style w:type="paragraph" w:customStyle="1" w:styleId="637CBA80274C4F9798C165934E7BBC3D">
    <w:name w:val="637CBA80274C4F9798C165934E7BBC3D"/>
  </w:style>
  <w:style w:type="paragraph" w:customStyle="1" w:styleId="E6E52357EBF448E0A25CA4094CEA05AC">
    <w:name w:val="E6E52357EBF448E0A25CA4094CEA05AC"/>
  </w:style>
  <w:style w:type="paragraph" w:customStyle="1" w:styleId="F6FF3CFC2CF841F69A043B479BD1C883">
    <w:name w:val="F6FF3CFC2CF841F69A043B479BD1C883"/>
  </w:style>
  <w:style w:type="paragraph" w:customStyle="1" w:styleId="C9A218494A844B9CAC1DB8D651A80134">
    <w:name w:val="C9A218494A844B9CAC1DB8D651A80134"/>
  </w:style>
  <w:style w:type="paragraph" w:customStyle="1" w:styleId="15061C562BC847828611C840A8CFAABD">
    <w:name w:val="15061C562BC847828611C840A8CFAABD"/>
  </w:style>
  <w:style w:type="paragraph" w:customStyle="1" w:styleId="CE6137DF59C0418EBA701EBA10B71F22">
    <w:name w:val="CE6137DF59C0418EBA701EBA10B71F22"/>
  </w:style>
  <w:style w:type="paragraph" w:customStyle="1" w:styleId="74EB2C5439344FDEBDD0845A6506C3F8">
    <w:name w:val="74EB2C5439344FDEBDD0845A6506C3F8"/>
  </w:style>
  <w:style w:type="paragraph" w:customStyle="1" w:styleId="9473F1FF246E40F1AE2B66FB699D10D8">
    <w:name w:val="9473F1FF246E40F1AE2B66FB699D10D8"/>
  </w:style>
  <w:style w:type="paragraph" w:customStyle="1" w:styleId="FC8B42FAF5EE4C97B33EFD0342D2FD06">
    <w:name w:val="FC8B42FAF5EE4C97B33EFD0342D2FD06"/>
  </w:style>
  <w:style w:type="paragraph" w:customStyle="1" w:styleId="F79FC47D35A246B48B07658C8C87B328">
    <w:name w:val="F79FC47D35A246B48B07658C8C87B328"/>
  </w:style>
  <w:style w:type="paragraph" w:customStyle="1" w:styleId="B3A1C57224A24CB5993FC062388DA919">
    <w:name w:val="B3A1C57224A24CB5993FC062388DA919"/>
  </w:style>
  <w:style w:type="paragraph" w:customStyle="1" w:styleId="67381A2329E84C7CA8B5BE27C1F725E9">
    <w:name w:val="67381A2329E84C7CA8B5BE27C1F725E9"/>
  </w:style>
  <w:style w:type="paragraph" w:customStyle="1" w:styleId="BB7A03F1B4AB4455B2552ABE953CE8EA">
    <w:name w:val="BB7A03F1B4AB4455B2552ABE953CE8EA"/>
  </w:style>
  <w:style w:type="paragraph" w:customStyle="1" w:styleId="6854644DDE1145A2B0015BAF7B4AE461">
    <w:name w:val="6854644DDE1145A2B0015BAF7B4AE461"/>
  </w:style>
  <w:style w:type="paragraph" w:customStyle="1" w:styleId="F551494F33B444A9A10EA23863C21FBF">
    <w:name w:val="F551494F33B444A9A10EA23863C21FBF"/>
  </w:style>
  <w:style w:type="paragraph" w:customStyle="1" w:styleId="1F21E0F3DA454E349DD39ED0705A3698">
    <w:name w:val="1F21E0F3DA454E349DD39ED0705A3698"/>
  </w:style>
  <w:style w:type="paragraph" w:customStyle="1" w:styleId="CEA11C4D29B9438F9DCC71D29305F644">
    <w:name w:val="CEA11C4D29B9438F9DCC71D29305F644"/>
  </w:style>
  <w:style w:type="paragraph" w:customStyle="1" w:styleId="87A6B0C0270D4FB98805DA8992D6BF0E">
    <w:name w:val="87A6B0C0270D4FB98805DA8992D6BF0E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723E9068CA3047E98AF7339EE4A11B9A">
    <w:name w:val="723E9068CA3047E98AF7339EE4A11B9A"/>
  </w:style>
  <w:style w:type="paragraph" w:customStyle="1" w:styleId="A6F6DA75ABAF46BCA4B8AD96EB3C6D34">
    <w:name w:val="A6F6DA75ABAF46BCA4B8AD96EB3C6D34"/>
    <w:rsid w:val="007A023E"/>
  </w:style>
  <w:style w:type="paragraph" w:customStyle="1" w:styleId="3C5019BC7AF446ACBA6C50A7DCB3B798">
    <w:name w:val="3C5019BC7AF446ACBA6C50A7DCB3B798"/>
    <w:rsid w:val="007A023E"/>
  </w:style>
  <w:style w:type="paragraph" w:customStyle="1" w:styleId="CC2BF5B9240F4906ABCB8DA0D1C7653B">
    <w:name w:val="CC2BF5B9240F4906ABCB8DA0D1C7653B"/>
    <w:rsid w:val="007A023E"/>
  </w:style>
  <w:style w:type="paragraph" w:customStyle="1" w:styleId="998E32943FE940AFBFADD11063A2A97A">
    <w:name w:val="998E32943FE940AFBFADD11063A2A97A"/>
    <w:rsid w:val="007A023E"/>
  </w:style>
  <w:style w:type="paragraph" w:customStyle="1" w:styleId="43A1244076964457AA1E51ADA5E72771">
    <w:name w:val="43A1244076964457AA1E51ADA5E72771"/>
    <w:rsid w:val="007A023E"/>
  </w:style>
  <w:style w:type="paragraph" w:customStyle="1" w:styleId="098FCCAA3D324DE3AEB4832EDD4947B4">
    <w:name w:val="098FCCAA3D324DE3AEB4832EDD4947B4"/>
    <w:rsid w:val="007A023E"/>
  </w:style>
  <w:style w:type="paragraph" w:customStyle="1" w:styleId="8C644E7D72CC4A23AA89AB18FD4318E7">
    <w:name w:val="8C644E7D72CC4A23AA89AB18FD4318E7"/>
    <w:rsid w:val="007A023E"/>
  </w:style>
  <w:style w:type="paragraph" w:customStyle="1" w:styleId="2ACC6D19679F491DAF2ED0C8C3706C2B">
    <w:name w:val="2ACC6D19679F491DAF2ED0C8C3706C2B"/>
    <w:rsid w:val="007A023E"/>
  </w:style>
  <w:style w:type="paragraph" w:customStyle="1" w:styleId="CCFBA2DAD27C42FB9E749FE28ED1D82A">
    <w:name w:val="CCFBA2DAD27C42FB9E749FE28ED1D82A"/>
    <w:rsid w:val="007A02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2023-02-11T08:50:00Z</dcterms:created>
  <dcterms:modified xsi:type="dcterms:W3CDTF">2023-02-11T08:50:00Z</dcterms:modified>
</cp:coreProperties>
</file>